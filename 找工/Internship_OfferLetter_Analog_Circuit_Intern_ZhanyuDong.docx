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0929D" w14:textId="77777777" w:rsidR="00360701" w:rsidRDefault="00000000">
      <w:pPr>
        <w:spacing w:after="240" w:line="520" w:lineRule="exact"/>
        <w:jc w:val="center"/>
        <w:rPr>
          <w:rFonts w:ascii="黑体" w:eastAsia="黑体" w:hAnsi="黑体" w:cs="黑体"/>
          <w:b/>
          <w:sz w:val="36"/>
          <w:szCs w:val="36"/>
        </w:rPr>
      </w:pPr>
      <w:r>
        <w:rPr>
          <w:rFonts w:ascii="黑体" w:eastAsia="黑体" w:hAnsi="黑体" w:cs="黑体" w:hint="eastAsia"/>
          <w:b/>
          <w:sz w:val="36"/>
          <w:szCs w:val="36"/>
        </w:rPr>
        <w:t>Internship Offer Letter</w:t>
      </w:r>
    </w:p>
    <w:p w14:paraId="12655273" w14:textId="77777777" w:rsidR="00360701" w:rsidRDefault="00000000">
      <w:pPr>
        <w:pStyle w:val="Body"/>
        <w:spacing w:before="0" w:line="520" w:lineRule="exact"/>
        <w:jc w:val="both"/>
        <w:rPr>
          <w:rFonts w:ascii="仿宋" w:eastAsia="仿宋" w:hAnsi="仿宋" w:cs="仿宋"/>
          <w:b/>
          <w:bCs/>
          <w:sz w:val="24"/>
          <w:szCs w:val="24"/>
          <w:lang w:eastAsia="zh-CN"/>
        </w:rPr>
      </w:pPr>
      <w:r>
        <w:rPr>
          <w:rFonts w:ascii="仿宋" w:eastAsia="仿宋" w:hAnsi="仿宋" w:cs="仿宋" w:hint="eastAsia"/>
          <w:b/>
          <w:bCs/>
          <w:kern w:val="2"/>
          <w:sz w:val="24"/>
          <w:szCs w:val="24"/>
          <w:lang w:val="en-US" w:eastAsia="zh-CN"/>
        </w:rPr>
        <w:t>Dear Mr. Zhanyu Dong:</w:t>
      </w:r>
    </w:p>
    <w:p w14:paraId="5418CF35" w14:textId="77777777" w:rsidR="00360701" w:rsidRDefault="00000000">
      <w:pPr>
        <w:pStyle w:val="Body"/>
        <w:spacing w:line="520" w:lineRule="exact"/>
        <w:ind w:firstLine="420"/>
        <w:jc w:val="both"/>
        <w:rPr>
          <w:rFonts w:ascii="仿宋" w:eastAsia="仿宋" w:hAnsi="仿宋" w:cs="仿宋"/>
          <w:sz w:val="24"/>
          <w:szCs w:val="24"/>
          <w:lang w:eastAsia="zh-CN"/>
        </w:rPr>
      </w:pPr>
      <w:r>
        <w:rPr>
          <w:rFonts w:ascii="仿宋" w:eastAsia="仿宋" w:hAnsi="仿宋" w:cs="仿宋" w:hint="eastAsia"/>
          <w:sz w:val="24"/>
          <w:szCs w:val="24"/>
          <w:lang w:eastAsia="zh-CN"/>
        </w:rPr>
        <w:t xml:space="preserve"> Congratulations! We are pleased to inform you that you have been accepted as an intern by the Nanjing Integrated Circuit Design Automation Technology Innovation Center. The details are as follows:</w:t>
      </w:r>
    </w:p>
    <w:p w14:paraId="56D1FE64" w14:textId="77777777" w:rsidR="00360701" w:rsidRDefault="00000000">
      <w:pPr>
        <w:pStyle w:val="Body"/>
        <w:spacing w:line="520" w:lineRule="exact"/>
        <w:jc w:val="both"/>
        <w:rPr>
          <w:rFonts w:ascii="仿宋" w:eastAsia="仿宋" w:hAnsi="仿宋" w:cs="仿宋"/>
          <w:sz w:val="24"/>
          <w:szCs w:val="24"/>
          <w:lang w:eastAsia="zh-CN"/>
        </w:rPr>
      </w:pPr>
      <w:r>
        <w:rPr>
          <w:rFonts w:ascii="仿宋" w:eastAsia="仿宋" w:hAnsi="仿宋" w:cs="仿宋" w:hint="eastAsia"/>
          <w:b/>
          <w:sz w:val="24"/>
          <w:szCs w:val="24"/>
          <w:lang w:eastAsia="zh-CN"/>
        </w:rPr>
        <w:t>I. Internship Department:</w:t>
      </w:r>
      <w:r>
        <w:t xml:space="preserve">       R&amp;D Department         </w:t>
      </w:r>
    </w:p>
    <w:p w14:paraId="51192FDF" w14:textId="77777777" w:rsidR="00360701" w:rsidRDefault="00000000">
      <w:pPr>
        <w:pStyle w:val="Body"/>
        <w:spacing w:line="520" w:lineRule="exact"/>
        <w:ind w:firstLineChars="196" w:firstLine="472"/>
        <w:jc w:val="both"/>
        <w:rPr>
          <w:rFonts w:ascii="仿宋" w:eastAsia="仿宋" w:hAnsi="仿宋" w:cs="仿宋"/>
          <w:sz w:val="24"/>
          <w:szCs w:val="24"/>
          <w:u w:val="single"/>
          <w:lang w:val="en-US" w:eastAsia="zh-CN"/>
        </w:rPr>
      </w:pPr>
      <w:r>
        <w:rPr>
          <w:rFonts w:ascii="仿宋" w:eastAsia="仿宋" w:hAnsi="仿宋" w:cs="仿宋" w:hint="eastAsia"/>
          <w:b/>
          <w:sz w:val="24"/>
          <w:szCs w:val="24"/>
          <w:lang w:val="en-US" w:eastAsia="zh-CN"/>
        </w:rPr>
        <w:t>Internship Position:</w:t>
      </w:r>
      <w:r>
        <w:t xml:space="preserve">    Analog Circuit Intern         </w:t>
      </w:r>
    </w:p>
    <w:p w14:paraId="4E4E6D48" w14:textId="77777777" w:rsidR="00360701" w:rsidRDefault="00000000">
      <w:pPr>
        <w:spacing w:beforeLines="50" w:before="156" w:afterLines="50" w:after="156" w:line="520" w:lineRule="exact"/>
        <w:rPr>
          <w:rFonts w:ascii="仿宋" w:eastAsia="仿宋" w:hAnsi="仿宋" w:cs="仿宋"/>
          <w:b/>
          <w:sz w:val="24"/>
        </w:rPr>
      </w:pPr>
      <w:r>
        <w:rPr>
          <w:rFonts w:ascii="仿宋" w:eastAsia="仿宋" w:hAnsi="仿宋" w:cs="仿宋" w:hint="eastAsia"/>
          <w:b/>
          <w:sz w:val="24"/>
        </w:rPr>
        <w:t>II. Internship Term and Compensation</w:t>
      </w:r>
    </w:p>
    <w:p w14:paraId="31C332E2" w14:textId="6190E617" w:rsidR="00360701" w:rsidRDefault="00000000">
      <w:pPr>
        <w:pStyle w:val="Body"/>
        <w:spacing w:line="520" w:lineRule="exact"/>
        <w:ind w:left="420"/>
        <w:jc w:val="both"/>
        <w:rPr>
          <w:rFonts w:ascii="仿宋" w:eastAsia="仿宋" w:hAnsi="仿宋" w:cs="仿宋"/>
          <w:sz w:val="24"/>
          <w:szCs w:val="24"/>
          <w:lang w:eastAsia="zh-CN"/>
        </w:rPr>
      </w:pPr>
      <w:r>
        <w:rPr>
          <w:rFonts w:ascii="仿宋" w:eastAsia="仿宋" w:hAnsi="仿宋" w:cs="仿宋" w:hint="eastAsia"/>
          <w:sz w:val="24"/>
          <w:szCs w:val="24"/>
          <w:lang w:val="en-US" w:eastAsia="zh-CN"/>
        </w:rPr>
        <w:t xml:space="preserve">1. The internship term is from September 7, 2026 to </w:t>
      </w:r>
      <w:r w:rsidR="0083417B">
        <w:rPr>
          <w:rFonts w:ascii="仿宋" w:eastAsia="仿宋" w:hAnsi="仿宋" w:cs="仿宋" w:hint="eastAsia"/>
          <w:sz w:val="24"/>
          <w:szCs w:val="24"/>
          <w:lang w:val="en-US" w:eastAsia="zh-CN"/>
        </w:rPr>
        <w:t>March</w:t>
      </w:r>
      <w:r w:rsidR="00BC4755">
        <w:rPr>
          <w:rFonts w:ascii="仿宋" w:eastAsia="仿宋" w:hAnsi="仿宋" w:cs="仿宋" w:hint="eastAsia"/>
          <w:sz w:val="24"/>
          <w:szCs w:val="24"/>
          <w:lang w:val="en-US" w:eastAsia="zh-CN"/>
        </w:rPr>
        <w:t xml:space="preserve"> </w:t>
      </w:r>
      <w:r>
        <w:rPr>
          <w:rFonts w:ascii="仿宋" w:eastAsia="仿宋" w:hAnsi="仿宋" w:cs="仿宋" w:hint="eastAsia"/>
          <w:sz w:val="24"/>
          <w:szCs w:val="24"/>
          <w:lang w:val="en-US" w:eastAsia="zh-CN"/>
        </w:rPr>
        <w:t>31, 2027;</w:t>
      </w:r>
    </w:p>
    <w:p w14:paraId="2883C5C5" w14:textId="77777777" w:rsidR="00360701" w:rsidRDefault="00000000">
      <w:pPr>
        <w:pStyle w:val="Body"/>
        <w:spacing w:line="520" w:lineRule="exact"/>
        <w:ind w:left="420"/>
        <w:jc w:val="both"/>
        <w:rPr>
          <w:rFonts w:ascii="仿宋" w:eastAsia="仿宋" w:hAnsi="仿宋" w:cs="仿宋"/>
          <w:spacing w:val="-17"/>
          <w:sz w:val="24"/>
          <w:szCs w:val="24"/>
          <w:lang w:eastAsia="zh-CN"/>
        </w:rPr>
      </w:pPr>
      <w:r>
        <w:rPr>
          <w:rFonts w:ascii="仿宋" w:eastAsia="仿宋" w:hAnsi="仿宋" w:cs="仿宋" w:hint="eastAsia"/>
          <w:spacing w:val="-17"/>
          <w:sz w:val="24"/>
          <w:szCs w:val="24"/>
          <w:lang w:val="en-US" w:eastAsia="zh-CN"/>
        </w:rPr>
        <w:t>2. The pre-tax internship compensation is RMB 3,500 per month;</w:t>
      </w:r>
    </w:p>
    <w:p w14:paraId="6246DCD9" w14:textId="77777777" w:rsidR="00360701" w:rsidRDefault="00000000">
      <w:pPr>
        <w:adjustRightInd w:val="0"/>
        <w:snapToGrid w:val="0"/>
        <w:spacing w:line="520" w:lineRule="exact"/>
        <w:ind w:firstLineChars="200" w:firstLine="412"/>
        <w:jc w:val="left"/>
        <w:rPr>
          <w:rFonts w:ascii="仿宋" w:eastAsia="仿宋" w:hAnsi="仿宋" w:cs="仿宋"/>
          <w:spacing w:val="-17"/>
          <w:kern w:val="0"/>
          <w:sz w:val="24"/>
        </w:rPr>
      </w:pPr>
      <w:r>
        <w:rPr>
          <w:rFonts w:ascii="仿宋" w:eastAsia="仿宋" w:hAnsi="仿宋" w:cs="仿宋" w:hint="eastAsia"/>
          <w:spacing w:val="-17"/>
          <w:kern w:val="0"/>
          <w:sz w:val="24"/>
        </w:rPr>
        <w:t>3. Payment will be made on the 15th of each month based on actual attendance.</w:t>
      </w:r>
    </w:p>
    <w:p w14:paraId="53935935" w14:textId="77777777" w:rsidR="00360701" w:rsidRDefault="00000000">
      <w:pPr>
        <w:adjustRightInd w:val="0"/>
        <w:snapToGrid w:val="0"/>
        <w:spacing w:line="520" w:lineRule="exact"/>
        <w:rPr>
          <w:rFonts w:ascii="仿宋" w:eastAsia="仿宋" w:hAnsi="仿宋" w:cs="仿宋"/>
          <w:b/>
          <w:sz w:val="24"/>
        </w:rPr>
      </w:pPr>
      <w:r>
        <w:rPr>
          <w:rFonts w:ascii="仿宋" w:eastAsia="仿宋" w:hAnsi="仿宋" w:cs="仿宋" w:hint="eastAsia"/>
          <w:b/>
          <w:sz w:val="24"/>
        </w:rPr>
        <w:t>III. Accommodation and Meals</w:t>
      </w:r>
    </w:p>
    <w:p w14:paraId="56D22111" w14:textId="77777777" w:rsidR="00360701" w:rsidRDefault="00000000">
      <w:pPr>
        <w:adjustRightInd w:val="0"/>
        <w:snapToGrid w:val="0"/>
        <w:spacing w:line="520" w:lineRule="exact"/>
        <w:ind w:firstLineChars="200" w:firstLine="436"/>
        <w:rPr>
          <w:rFonts w:ascii="仿宋" w:eastAsia="仿宋" w:hAnsi="仿宋" w:cs="仿宋"/>
          <w:spacing w:val="-17"/>
          <w:kern w:val="0"/>
          <w:sz w:val="24"/>
        </w:rPr>
      </w:pPr>
      <w:r>
        <w:rPr>
          <w:rFonts w:ascii="仿宋" w:eastAsia="仿宋" w:hAnsi="仿宋" w:cs="仿宋" w:hint="eastAsia"/>
          <w:spacing w:val="-11"/>
          <w:sz w:val="24"/>
        </w:rPr>
        <w:t>The Center will arrange accommodation. Utilities, daily necessities, and meals are at your own expense.</w:t>
      </w:r>
    </w:p>
    <w:p w14:paraId="564B68B5" w14:textId="77777777" w:rsidR="00360701" w:rsidRDefault="00000000">
      <w:pPr>
        <w:spacing w:line="520" w:lineRule="exact"/>
        <w:rPr>
          <w:rFonts w:ascii="仿宋" w:eastAsia="仿宋" w:hAnsi="仿宋" w:cs="仿宋"/>
          <w:b/>
          <w:sz w:val="24"/>
        </w:rPr>
      </w:pPr>
      <w:r>
        <w:rPr>
          <w:rFonts w:ascii="仿宋" w:eastAsia="仿宋" w:hAnsi="仿宋" w:cs="仿宋" w:hint="eastAsia"/>
          <w:b/>
          <w:sz w:val="24"/>
        </w:rPr>
        <w:t>IV. Internship Time and Location</w:t>
      </w:r>
    </w:p>
    <w:p w14:paraId="25FCD84C" w14:textId="77777777" w:rsidR="00360701" w:rsidRDefault="00000000">
      <w:pPr>
        <w:pStyle w:val="Body"/>
        <w:spacing w:line="520" w:lineRule="exact"/>
        <w:ind w:leftChars="57" w:left="120" w:firstLineChars="125" w:firstLine="300"/>
        <w:jc w:val="both"/>
        <w:rPr>
          <w:rFonts w:ascii="仿宋" w:eastAsia="仿宋" w:hAnsi="仿宋" w:cs="仿宋"/>
          <w:sz w:val="24"/>
          <w:szCs w:val="24"/>
          <w:u w:val="single"/>
          <w:lang w:val="en-US" w:eastAsia="zh-CN"/>
        </w:rPr>
      </w:pPr>
      <w:r>
        <w:rPr>
          <w:rFonts w:ascii="仿宋" w:eastAsia="仿宋" w:hAnsi="仿宋" w:cs="仿宋" w:hint="eastAsia"/>
          <w:sz w:val="24"/>
          <w:szCs w:val="24"/>
          <w:lang w:eastAsia="zh-CN"/>
        </w:rPr>
        <w:t>Time: September 7, 2026, 9:30</w:t>
      </w:r>
    </w:p>
    <w:p w14:paraId="7002AEB4" w14:textId="77777777" w:rsidR="00360701" w:rsidRDefault="00000000">
      <w:pPr>
        <w:pStyle w:val="Body"/>
        <w:spacing w:line="520" w:lineRule="exact"/>
        <w:ind w:leftChars="57" w:left="120" w:firstLineChars="125" w:firstLine="300"/>
        <w:jc w:val="both"/>
        <w:rPr>
          <w:rFonts w:ascii="仿宋" w:eastAsia="仿宋" w:hAnsi="仿宋" w:cs="仿宋"/>
          <w:sz w:val="24"/>
          <w:szCs w:val="24"/>
          <w:u w:val="single"/>
          <w:lang w:eastAsia="zh-CN"/>
        </w:rPr>
      </w:pPr>
      <w:r>
        <w:rPr>
          <w:rFonts w:ascii="仿宋" w:eastAsia="仿宋" w:hAnsi="仿宋" w:cs="仿宋" w:hint="eastAsia"/>
          <w:sz w:val="24"/>
          <w:szCs w:val="24"/>
          <w:lang w:eastAsia="zh-CN"/>
        </w:rPr>
        <w:t>Location: 2/F, Building B, Chuangzhi Building, No. 17 Xinghuo Road, Jiangbei New Area, Nanjing</w:t>
      </w:r>
    </w:p>
    <w:p w14:paraId="31F51A17" w14:textId="77777777" w:rsidR="00360701" w:rsidRDefault="00000000">
      <w:pPr>
        <w:numPr>
          <w:ilvl w:val="0"/>
          <w:numId w:val="1"/>
        </w:numPr>
        <w:spacing w:line="520" w:lineRule="exact"/>
        <w:rPr>
          <w:rFonts w:ascii="仿宋" w:eastAsia="仿宋" w:hAnsi="仿宋" w:cs="仿宋"/>
          <w:b/>
          <w:sz w:val="24"/>
        </w:rPr>
      </w:pPr>
      <w:r>
        <w:rPr>
          <w:rFonts w:ascii="仿宋" w:eastAsia="仿宋" w:hAnsi="仿宋" w:cs="仿宋" w:hint="eastAsia"/>
          <w:b/>
          <w:sz w:val="24"/>
        </w:rPr>
        <w:t>Documents for Registration</w:t>
      </w:r>
    </w:p>
    <w:p w14:paraId="22F6B102" w14:textId="77777777" w:rsidR="00360701" w:rsidRDefault="00000000">
      <w:pPr>
        <w:pStyle w:val="a3"/>
        <w:spacing w:line="520" w:lineRule="exact"/>
        <w:ind w:firstLineChars="200" w:firstLine="472"/>
        <w:rPr>
          <w:rFonts w:ascii="仿宋" w:eastAsia="仿宋" w:hAnsi="仿宋" w:cs="仿宋"/>
          <w:spacing w:val="-2"/>
        </w:rPr>
      </w:pPr>
      <w:r>
        <w:rPr>
          <w:rFonts w:ascii="仿宋" w:eastAsia="仿宋" w:hAnsi="仿宋" w:cs="仿宋" w:hint="eastAsia"/>
          <w:spacing w:val="-2"/>
        </w:rPr>
        <w:t>1. Original and photocopy of your student ID;</w:t>
      </w:r>
    </w:p>
    <w:p w14:paraId="6CF16C98" w14:textId="77777777" w:rsidR="00360701" w:rsidRDefault="00000000">
      <w:pPr>
        <w:pStyle w:val="a3"/>
        <w:spacing w:line="520" w:lineRule="exact"/>
        <w:ind w:firstLineChars="200" w:firstLine="472"/>
        <w:rPr>
          <w:rFonts w:ascii="仿宋" w:eastAsia="仿宋" w:hAnsi="仿宋" w:cs="仿宋"/>
          <w:spacing w:val="-2"/>
        </w:rPr>
      </w:pPr>
      <w:r>
        <w:rPr>
          <w:rFonts w:ascii="仿宋" w:eastAsia="仿宋" w:hAnsi="仿宋" w:cs="仿宋" w:hint="eastAsia"/>
          <w:spacing w:val="-2"/>
        </w:rPr>
        <w:t>2. Original and photocopy of your resident identity card;</w:t>
      </w:r>
    </w:p>
    <w:p w14:paraId="04DFFF61" w14:textId="77777777" w:rsidR="00360701" w:rsidRDefault="00000000">
      <w:pPr>
        <w:pStyle w:val="a3"/>
        <w:spacing w:line="520" w:lineRule="exact"/>
        <w:ind w:firstLineChars="200" w:firstLine="472"/>
        <w:rPr>
          <w:rFonts w:ascii="仿宋" w:eastAsia="仿宋" w:hAnsi="仿宋" w:cs="仿宋"/>
          <w:spacing w:val="-2"/>
        </w:rPr>
      </w:pPr>
      <w:r>
        <w:rPr>
          <w:rFonts w:ascii="仿宋" w:eastAsia="仿宋" w:hAnsi="仿宋" w:cs="仿宋" w:hint="eastAsia"/>
          <w:spacing w:val="-2"/>
        </w:rPr>
        <w:t>3. Photocopy of your personal Industrial and Commercial Bank of China (ICBC) bank card (please check your account-opening branch information in advance);</w:t>
      </w:r>
    </w:p>
    <w:p w14:paraId="2054DEF8" w14:textId="77777777" w:rsidR="00360701" w:rsidRDefault="00000000">
      <w:pPr>
        <w:pStyle w:val="a3"/>
        <w:spacing w:line="520" w:lineRule="exact"/>
        <w:ind w:firstLineChars="200" w:firstLine="472"/>
        <w:rPr>
          <w:rFonts w:ascii="仿宋" w:eastAsia="仿宋" w:hAnsi="仿宋" w:cs="仿宋"/>
          <w:spacing w:val="-2"/>
        </w:rPr>
      </w:pPr>
      <w:r>
        <w:rPr>
          <w:rFonts w:ascii="仿宋" w:eastAsia="仿宋" w:hAnsi="仿宋" w:cs="仿宋" w:hint="eastAsia"/>
          <w:spacing w:val="-2"/>
        </w:rPr>
        <w:lastRenderedPageBreak/>
        <w:t>4. A printed proof that your supervisor has confirmed and approved the internship (email, WeChat message, or signature).</w:t>
      </w:r>
    </w:p>
    <w:p w14:paraId="72FA8271" w14:textId="77777777" w:rsidR="00360701" w:rsidRDefault="00000000">
      <w:pPr>
        <w:pStyle w:val="a3"/>
        <w:spacing w:line="520" w:lineRule="exact"/>
        <w:ind w:firstLineChars="200" w:firstLine="474"/>
        <w:rPr>
          <w:rFonts w:ascii="仿宋" w:eastAsia="仿宋" w:hAnsi="仿宋" w:cs="仿宋"/>
          <w:spacing w:val="-11"/>
        </w:rPr>
      </w:pPr>
      <w:r>
        <w:rPr>
          <w:rFonts w:ascii="仿宋" w:eastAsia="仿宋" w:hAnsi="仿宋" w:cs="仿宋" w:hint="eastAsia"/>
          <w:b/>
          <w:bCs/>
          <w:spacing w:val="-2"/>
        </w:rPr>
        <w:t>Note:</w:t>
      </w:r>
      <w:r>
        <w:t xml:space="preserve"> Please ensure that all materials submitted to the Center are true and valid. If any falsification is found, this internship offer will automatically become void, and the Center will assume no liability.</w:t>
      </w:r>
    </w:p>
    <w:p w14:paraId="0F6B2BA7" w14:textId="77777777" w:rsidR="00360701" w:rsidRDefault="00000000">
      <w:pPr>
        <w:spacing w:line="520" w:lineRule="exact"/>
        <w:rPr>
          <w:rFonts w:ascii="仿宋" w:eastAsia="仿宋" w:hAnsi="仿宋" w:cs="仿宋"/>
          <w:sz w:val="24"/>
        </w:rPr>
      </w:pPr>
      <w:r>
        <w:rPr>
          <w:rFonts w:ascii="仿宋" w:eastAsia="仿宋" w:hAnsi="仿宋" w:cs="仿宋" w:hint="eastAsia"/>
          <w:b/>
          <w:sz w:val="24"/>
        </w:rPr>
        <w:t>VI. Confirmation of Acceptance</w:t>
      </w:r>
    </w:p>
    <w:p w14:paraId="1D767039" w14:textId="57964147" w:rsidR="00360701" w:rsidRDefault="00000000">
      <w:pPr>
        <w:pStyle w:val="1"/>
        <w:spacing w:line="520" w:lineRule="exact"/>
        <w:ind w:left="0" w:firstLineChars="200" w:firstLine="472"/>
        <w:rPr>
          <w:rFonts w:ascii="仿宋" w:eastAsia="仿宋" w:hAnsi="仿宋" w:cs="仿宋"/>
          <w:b w:val="0"/>
          <w:bCs w:val="0"/>
          <w:spacing w:val="-2"/>
          <w:sz w:val="24"/>
          <w:szCs w:val="24"/>
        </w:rPr>
      </w:pPr>
      <w:r>
        <w:rPr>
          <w:rFonts w:ascii="仿宋" w:eastAsia="仿宋" w:hAnsi="仿宋" w:cs="仿宋" w:hint="eastAsia"/>
          <w:b w:val="0"/>
          <w:bCs w:val="0"/>
          <w:spacing w:val="-2"/>
          <w:sz w:val="24"/>
          <w:szCs w:val="24"/>
        </w:rPr>
        <w:t>The Center maintains a confidentiality policy. Please do not disclose the contents of this offer to others. Please report to the Center on the date stated above; late arrival will be deemed a waiver of the offer. After receiving this offer, please reply to confirm and return it within 48 hours.</w:t>
      </w:r>
    </w:p>
    <w:p w14:paraId="63BC0A47" w14:textId="6510815B" w:rsidR="00360701" w:rsidRDefault="00360701">
      <w:pPr>
        <w:spacing w:line="520" w:lineRule="exact"/>
        <w:rPr>
          <w:rFonts w:ascii="仿宋" w:eastAsia="仿宋" w:hAnsi="仿宋" w:cs="仿宋"/>
          <w:spacing w:val="-2"/>
          <w:sz w:val="24"/>
        </w:rPr>
      </w:pPr>
    </w:p>
    <w:p w14:paraId="3FE34240" w14:textId="77777777" w:rsidR="00360701" w:rsidRDefault="00000000">
      <w:pPr>
        <w:spacing w:before="78" w:line="520" w:lineRule="exact"/>
        <w:jc w:val="right"/>
        <w:rPr>
          <w:rFonts w:ascii="仿宋" w:eastAsia="仿宋" w:hAnsi="仿宋" w:cs="仿宋"/>
          <w:b/>
          <w:bCs/>
          <w:sz w:val="24"/>
        </w:rPr>
      </w:pPr>
      <w:r>
        <w:rPr>
          <w:rFonts w:ascii="仿宋" w:eastAsia="仿宋" w:hAnsi="仿宋" w:cs="仿宋" w:hint="eastAsia"/>
          <w:b/>
          <w:bCs/>
          <w:color w:val="121212"/>
          <w:spacing w:val="-2"/>
          <w:sz w:val="24"/>
        </w:rPr>
        <w:t xml:space="preserve"> Nanjing Integrated Circuit Design Automation Technology Innovation Center</w:t>
      </w:r>
    </w:p>
    <w:p w14:paraId="7DEC48F6" w14:textId="77777777" w:rsidR="002F0591" w:rsidRDefault="002F0591">
      <w:pPr>
        <w:tabs>
          <w:tab w:val="left" w:pos="2099"/>
        </w:tabs>
        <w:spacing w:before="78" w:line="520" w:lineRule="exact"/>
        <w:jc w:val="center"/>
        <w:rPr>
          <w:rFonts w:ascii="仿宋" w:eastAsia="仿宋" w:hAnsi="仿宋" w:cs="仿宋"/>
          <w:noProof/>
          <w:sz w:val="24"/>
        </w:rPr>
      </w:pPr>
    </w:p>
    <w:p w14:paraId="0C715FC7" w14:textId="00D06B95" w:rsidR="00360701" w:rsidRDefault="00000000">
      <w:pPr>
        <w:tabs>
          <w:tab w:val="left" w:pos="2099"/>
        </w:tabs>
        <w:spacing w:before="78" w:line="520" w:lineRule="exact"/>
        <w:jc w:val="center"/>
        <w:rPr>
          <w:rFonts w:ascii="仿宋" w:eastAsia="仿宋" w:hAnsi="仿宋" w:cs="仿宋"/>
          <w:b/>
          <w:bCs/>
          <w:color w:val="121212"/>
          <w:spacing w:val="-2"/>
          <w:sz w:val="24"/>
        </w:rPr>
      </w:pPr>
      <w:r>
        <w:rPr>
          <w:rFonts w:ascii="仿宋" w:eastAsia="仿宋" w:hAnsi="仿宋" w:cs="仿宋" w:hint="eastAsia"/>
          <w:b/>
          <w:bCs/>
          <w:color w:val="121212"/>
          <w:spacing w:val="-2"/>
          <w:sz w:val="24"/>
        </w:rPr>
        <w:t xml:space="preserve">                                    August 19, 2026</w:t>
      </w:r>
    </w:p>
    <w:p w14:paraId="7474168D" w14:textId="7CEB1661" w:rsidR="00360701" w:rsidRDefault="00360701">
      <w:pPr>
        <w:spacing w:line="520" w:lineRule="exact"/>
        <w:ind w:firstLineChars="400" w:firstLine="1124"/>
        <w:rPr>
          <w:rFonts w:ascii="仿宋" w:eastAsia="仿宋" w:hAnsi="仿宋" w:cs="仿宋"/>
          <w:b/>
          <w:bCs/>
          <w:sz w:val="28"/>
          <w:szCs w:val="28"/>
        </w:rPr>
      </w:pPr>
    </w:p>
    <w:p w14:paraId="24922772" w14:textId="59E1528E" w:rsidR="00360701" w:rsidRDefault="002F0591">
      <w:pPr>
        <w:spacing w:line="520" w:lineRule="exact"/>
        <w:ind w:firstLineChars="400" w:firstLine="960"/>
        <w:rPr>
          <w:rFonts w:ascii="仿宋" w:eastAsia="仿宋" w:hAnsi="仿宋" w:cs="仿宋"/>
          <w:b/>
          <w:bCs/>
          <w:sz w:val="24"/>
        </w:rPr>
      </w:pPr>
      <w:r w:rsidRPr="002F0591">
        <w:rPr>
          <w:rFonts w:ascii="仿宋" w:eastAsia="仿宋" w:hAnsi="仿宋" w:cs="仿宋"/>
          <w:noProof/>
          <w:sz w:val="24"/>
        </w:rPr>
        <w:drawing>
          <wp:anchor distT="0" distB="0" distL="114300" distR="114300" simplePos="0" relativeHeight="251658240" behindDoc="0" locked="0" layoutInCell="1" allowOverlap="1" wp14:anchorId="0976C2B4" wp14:editId="34290234">
            <wp:simplePos x="0" y="0"/>
            <wp:positionH relativeFrom="column">
              <wp:posOffset>1053465</wp:posOffset>
            </wp:positionH>
            <wp:positionV relativeFrom="paragraph">
              <wp:posOffset>314960</wp:posOffset>
            </wp:positionV>
            <wp:extent cx="1493921" cy="476250"/>
            <wp:effectExtent l="0" t="0" r="0" b="0"/>
            <wp:wrapNone/>
            <wp:docPr id="698495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clrChange>
                        <a:clrFrom>
                          <a:srgbClr val="858583"/>
                        </a:clrFrom>
                        <a:clrTo>
                          <a:srgbClr val="858583">
                            <a:alpha val="0"/>
                          </a:srgbClr>
                        </a:clrTo>
                      </a:clrChange>
                      <a:extLst>
                        <a:ext uri="{28A0092B-C50C-407E-A947-70E740481C1C}">
                          <a14:useLocalDpi xmlns:a14="http://schemas.microsoft.com/office/drawing/2010/main" val="0"/>
                        </a:ext>
                      </a:extLst>
                    </a:blip>
                    <a:srcRect l="21872" t="53386" r="25565" b="24271"/>
                    <a:stretch>
                      <a:fillRect/>
                    </a:stretch>
                  </pic:blipFill>
                  <pic:spPr bwMode="auto">
                    <a:xfrm>
                      <a:off x="0" y="0"/>
                      <a:ext cx="1493921" cy="476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75C2E">
        <w:rPr>
          <w:rFonts w:ascii="仿宋" w:eastAsia="仿宋" w:hAnsi="仿宋" w:cs="仿宋" w:hint="eastAsia"/>
          <w:b/>
          <w:bCs/>
          <w:noProof/>
          <w:sz w:val="24"/>
          <w:u w:val="single"/>
        </w:rPr>
        <w:t>I agree to accept this internship offer.</w:t>
      </w:r>
    </w:p>
    <w:p w14:paraId="77D98C93" w14:textId="0B00EF09" w:rsidR="002F0591" w:rsidRPr="002F0591" w:rsidRDefault="00000000" w:rsidP="002F0591">
      <w:pPr>
        <w:spacing w:line="520" w:lineRule="exact"/>
        <w:rPr>
          <w:rFonts w:ascii="仿宋" w:eastAsia="仿宋" w:hAnsi="仿宋" w:cs="仿宋"/>
          <w:b/>
          <w:bCs/>
          <w:sz w:val="24"/>
          <w:u w:val="single"/>
        </w:rPr>
      </w:pPr>
      <w:r>
        <w:rPr>
          <w:rFonts w:ascii="仿宋" w:eastAsia="仿宋" w:hAnsi="仿宋" w:cs="仿宋" w:hint="eastAsia"/>
          <w:b/>
          <w:bCs/>
          <w:sz w:val="24"/>
        </w:rPr>
        <w:t xml:space="preserve">     </w:t>
      </w:r>
      <w:r>
        <w:rPr>
          <w:rFonts w:ascii="仿宋" w:eastAsia="仿宋" w:hAnsi="仿宋" w:cs="仿宋" w:hint="eastAsia"/>
          <w:b/>
          <w:bCs/>
          <w:sz w:val="24"/>
          <w:u w:val="single"/>
        </w:rPr>
        <w:t xml:space="preserve">                               </w:t>
      </w:r>
      <w:r>
        <w:rPr>
          <w:rFonts w:ascii="仿宋" w:eastAsia="仿宋" w:hAnsi="仿宋" w:cs="仿宋" w:hint="eastAsia"/>
          <w:b/>
          <w:bCs/>
          <w:sz w:val="24"/>
        </w:rPr>
        <w:t xml:space="preserve">  </w:t>
      </w:r>
    </w:p>
    <w:p w14:paraId="1889B480" w14:textId="360E33AD" w:rsidR="00360701" w:rsidRDefault="00000000">
      <w:pPr>
        <w:spacing w:line="520" w:lineRule="exact"/>
        <w:ind w:firstLineChars="400" w:firstLine="960"/>
      </w:pPr>
      <w:r>
        <w:rPr>
          <w:rFonts w:ascii="仿宋" w:eastAsia="仿宋" w:hAnsi="仿宋" w:cs="仿宋" w:hint="eastAsia"/>
          <w:sz w:val="24"/>
        </w:rPr>
        <w:t>Signature              Date August 19, 2026</w:t>
      </w:r>
    </w:p>
    <w:sectPr w:rsidR="00360701">
      <w:headerReference w:type="default" r:id="rId9"/>
      <w:pgSz w:w="11906" w:h="16838"/>
      <w:pgMar w:top="1440" w:right="1701"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0FEDF" w14:textId="77777777" w:rsidR="00630AF5" w:rsidRDefault="00630AF5">
      <w:r>
        <w:separator/>
      </w:r>
    </w:p>
  </w:endnote>
  <w:endnote w:type="continuationSeparator" w:id="0">
    <w:p w14:paraId="689D28C0" w14:textId="77777777" w:rsidR="00630AF5" w:rsidRDefault="00630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7B11C" w14:textId="77777777" w:rsidR="00630AF5" w:rsidRDefault="00630AF5">
      <w:r>
        <w:separator/>
      </w:r>
    </w:p>
  </w:footnote>
  <w:footnote w:type="continuationSeparator" w:id="0">
    <w:p w14:paraId="7BC13839" w14:textId="77777777" w:rsidR="00630AF5" w:rsidRDefault="00630A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3A877" w14:textId="77777777" w:rsidR="00360701" w:rsidRDefault="00000000">
    <w:pPr>
      <w:pStyle w:val="a5"/>
      <w:jc w:val="right"/>
      <w:rPr>
        <w:rFonts w:ascii="宋体" w:hAnsi="宋体" w:cs="宋体"/>
        <w:szCs w:val="18"/>
      </w:rPr>
    </w:pPr>
    <w:r>
      <w:rPr>
        <w:rFonts w:ascii="仿宋" w:eastAsia="仿宋" w:hAnsi="仿宋" w:cs="仿宋"/>
        <w:noProof/>
        <w:sz w:val="24"/>
      </w:rPr>
      <w:drawing>
        <wp:anchor distT="0" distB="0" distL="0" distR="0" simplePos="0" relativeHeight="251659264" behindDoc="0" locked="0" layoutInCell="1" allowOverlap="1" wp14:anchorId="1BC2ACB5" wp14:editId="16684B30">
          <wp:simplePos x="0" y="0"/>
          <wp:positionH relativeFrom="column">
            <wp:posOffset>50165</wp:posOffset>
          </wp:positionH>
          <wp:positionV relativeFrom="paragraph">
            <wp:posOffset>-29210</wp:posOffset>
          </wp:positionV>
          <wp:extent cx="372745" cy="323215"/>
          <wp:effectExtent l="0" t="0" r="8255" b="6985"/>
          <wp:wrapNone/>
          <wp:docPr id="1" name="图片 1" descr="169225229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9225229160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72745" cy="323215"/>
                  </a:xfrm>
                  <a:prstGeom prst="rect">
                    <a:avLst/>
                  </a:prstGeom>
                  <a:noFill/>
                  <a:ln>
                    <a:noFill/>
                  </a:ln>
                </pic:spPr>
              </pic:pic>
            </a:graphicData>
          </a:graphic>
        </wp:anchor>
      </w:drawing>
    </w:r>
  </w:p>
  <w:p w14:paraId="1D82B054" w14:textId="77777777" w:rsidR="00360701" w:rsidRDefault="00000000">
    <w:pPr>
      <w:pStyle w:val="a5"/>
      <w:pBdr>
        <w:bottom w:val="single" w:sz="4" w:space="1" w:color="auto"/>
      </w:pBdr>
      <w:jc w:val="right"/>
    </w:pPr>
    <w:r>
      <w:rPr>
        <w:rFonts w:ascii="宋体" w:hAnsi="宋体" w:cs="宋体" w:hint="eastAsia"/>
        <w:szCs w:val="18"/>
      </w:rPr>
      <w:t xml:space="preserve">国家集成电路设计自动化技术创新中心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A4047"/>
    <w:multiLevelType w:val="singleLevel"/>
    <w:tmpl w:val="35DA4047"/>
    <w:lvl w:ilvl="0">
      <w:start w:val="5"/>
      <w:numFmt w:val="chineseCounting"/>
      <w:suff w:val="nothing"/>
      <w:lvlText w:val="%1、"/>
      <w:lvlJc w:val="left"/>
      <w:rPr>
        <w:rFonts w:hint="eastAsia"/>
      </w:rPr>
    </w:lvl>
  </w:abstractNum>
  <w:num w:numId="1" w16cid:durableId="1692141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ttachedTemplate r:id="rId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jb3VudCI6NDQsImhkaWQiOiI1Y2I1OGYxZmIzZDk4MmI4MjFjYTcyMjlmZjU3MzMyZiIsInVzZXJDb3VudCI6OH0="/>
  </w:docVars>
  <w:rsids>
    <w:rsidRoot w:val="5DC8065D"/>
    <w:rsid w:val="000B0283"/>
    <w:rsid w:val="002B2F84"/>
    <w:rsid w:val="002F0591"/>
    <w:rsid w:val="00360701"/>
    <w:rsid w:val="00373056"/>
    <w:rsid w:val="0041574D"/>
    <w:rsid w:val="00525995"/>
    <w:rsid w:val="005A03D5"/>
    <w:rsid w:val="00630AF5"/>
    <w:rsid w:val="0083417B"/>
    <w:rsid w:val="008B5A97"/>
    <w:rsid w:val="00975C2E"/>
    <w:rsid w:val="009D6ABF"/>
    <w:rsid w:val="00A26E93"/>
    <w:rsid w:val="00BC4755"/>
    <w:rsid w:val="00E22CD5"/>
    <w:rsid w:val="00EF24AE"/>
    <w:rsid w:val="00FC0EAE"/>
    <w:rsid w:val="010E6411"/>
    <w:rsid w:val="03561F09"/>
    <w:rsid w:val="04390DAB"/>
    <w:rsid w:val="05BE78F1"/>
    <w:rsid w:val="07785016"/>
    <w:rsid w:val="08593B13"/>
    <w:rsid w:val="087D3382"/>
    <w:rsid w:val="090917CB"/>
    <w:rsid w:val="09DF1844"/>
    <w:rsid w:val="09F978E8"/>
    <w:rsid w:val="0B8C3FEE"/>
    <w:rsid w:val="0C6B6EEE"/>
    <w:rsid w:val="0DB52CF7"/>
    <w:rsid w:val="0E3C0834"/>
    <w:rsid w:val="0EF54EE0"/>
    <w:rsid w:val="0EFF16A6"/>
    <w:rsid w:val="0FCC0A3F"/>
    <w:rsid w:val="10E2302E"/>
    <w:rsid w:val="11836155"/>
    <w:rsid w:val="12411FD6"/>
    <w:rsid w:val="12B46304"/>
    <w:rsid w:val="13A7230D"/>
    <w:rsid w:val="16B17A67"/>
    <w:rsid w:val="172C0974"/>
    <w:rsid w:val="186526ED"/>
    <w:rsid w:val="1BBC061B"/>
    <w:rsid w:val="1BCC0B62"/>
    <w:rsid w:val="1C237A23"/>
    <w:rsid w:val="1E9040DF"/>
    <w:rsid w:val="1F5275BF"/>
    <w:rsid w:val="1F6637D2"/>
    <w:rsid w:val="2004533C"/>
    <w:rsid w:val="202C3BE4"/>
    <w:rsid w:val="21AC4BBA"/>
    <w:rsid w:val="21DB70EF"/>
    <w:rsid w:val="23DD70FB"/>
    <w:rsid w:val="2507257B"/>
    <w:rsid w:val="26AF70B6"/>
    <w:rsid w:val="2A745559"/>
    <w:rsid w:val="2D9708A4"/>
    <w:rsid w:val="2E700C2F"/>
    <w:rsid w:val="2F36209B"/>
    <w:rsid w:val="2F7056E3"/>
    <w:rsid w:val="2FB4035F"/>
    <w:rsid w:val="2FF82B8C"/>
    <w:rsid w:val="30BC0D4E"/>
    <w:rsid w:val="31CD5853"/>
    <w:rsid w:val="33552D94"/>
    <w:rsid w:val="37425D25"/>
    <w:rsid w:val="37B80661"/>
    <w:rsid w:val="38E928FC"/>
    <w:rsid w:val="39D91E1F"/>
    <w:rsid w:val="39EB26A4"/>
    <w:rsid w:val="3C7921E9"/>
    <w:rsid w:val="3E3F6B1A"/>
    <w:rsid w:val="3E44668D"/>
    <w:rsid w:val="3E5325C6"/>
    <w:rsid w:val="40995AE8"/>
    <w:rsid w:val="409A035E"/>
    <w:rsid w:val="40DC2D46"/>
    <w:rsid w:val="40DC68A2"/>
    <w:rsid w:val="414313A1"/>
    <w:rsid w:val="416449B2"/>
    <w:rsid w:val="4436451B"/>
    <w:rsid w:val="4441183E"/>
    <w:rsid w:val="447B16EA"/>
    <w:rsid w:val="45A04342"/>
    <w:rsid w:val="4665558C"/>
    <w:rsid w:val="47105324"/>
    <w:rsid w:val="479729A9"/>
    <w:rsid w:val="49162E71"/>
    <w:rsid w:val="49CA7BE0"/>
    <w:rsid w:val="4A673681"/>
    <w:rsid w:val="4A677B24"/>
    <w:rsid w:val="4A690CFB"/>
    <w:rsid w:val="4DC41BDD"/>
    <w:rsid w:val="4E744B58"/>
    <w:rsid w:val="50E149E2"/>
    <w:rsid w:val="51A96B7E"/>
    <w:rsid w:val="52882B52"/>
    <w:rsid w:val="55515659"/>
    <w:rsid w:val="5923730C"/>
    <w:rsid w:val="59516CC3"/>
    <w:rsid w:val="597A1D30"/>
    <w:rsid w:val="5ABD553F"/>
    <w:rsid w:val="5B1851B6"/>
    <w:rsid w:val="5BF136F2"/>
    <w:rsid w:val="5DC8065D"/>
    <w:rsid w:val="5EEE3F19"/>
    <w:rsid w:val="5F1A6ABC"/>
    <w:rsid w:val="6099488F"/>
    <w:rsid w:val="60D84E80"/>
    <w:rsid w:val="613100ED"/>
    <w:rsid w:val="61DA0784"/>
    <w:rsid w:val="627B2592"/>
    <w:rsid w:val="63A87B6A"/>
    <w:rsid w:val="66A001EE"/>
    <w:rsid w:val="67F85E08"/>
    <w:rsid w:val="68384AF1"/>
    <w:rsid w:val="69BD2E65"/>
    <w:rsid w:val="69E46644"/>
    <w:rsid w:val="6A331379"/>
    <w:rsid w:val="6CFE5C6F"/>
    <w:rsid w:val="6E17730D"/>
    <w:rsid w:val="6F771D08"/>
    <w:rsid w:val="702A0B29"/>
    <w:rsid w:val="70CB1593"/>
    <w:rsid w:val="715F471E"/>
    <w:rsid w:val="71646AD6"/>
    <w:rsid w:val="72550A98"/>
    <w:rsid w:val="728075C3"/>
    <w:rsid w:val="72B76852"/>
    <w:rsid w:val="73417A00"/>
    <w:rsid w:val="73E7745D"/>
    <w:rsid w:val="75CA0DE4"/>
    <w:rsid w:val="76056628"/>
    <w:rsid w:val="77B82D30"/>
    <w:rsid w:val="77CA28CD"/>
    <w:rsid w:val="78890281"/>
    <w:rsid w:val="793167AF"/>
    <w:rsid w:val="7A320D06"/>
    <w:rsid w:val="7CB4634A"/>
    <w:rsid w:val="7CC05806"/>
    <w:rsid w:val="7E3B20E8"/>
    <w:rsid w:val="7E751B09"/>
    <w:rsid w:val="7F6357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3FB19"/>
  <w15:docId w15:val="{9BF34661-1419-4647-BE27-F314F644F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rFonts w:ascii="Times New Roman" w:eastAsia="宋体" w:hAnsi="Times New Roman" w:cs="Times New Roman"/>
      <w:kern w:val="2"/>
      <w:sz w:val="21"/>
      <w:szCs w:val="24"/>
    </w:rPr>
  </w:style>
  <w:style w:type="paragraph" w:styleId="1">
    <w:name w:val="heading 1"/>
    <w:basedOn w:val="a"/>
    <w:next w:val="a"/>
    <w:autoRedefine/>
    <w:uiPriority w:val="1"/>
    <w:qFormat/>
    <w:pPr>
      <w:ind w:left="104"/>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autoRedefine/>
    <w:uiPriority w:val="1"/>
    <w:qFormat/>
    <w:rPr>
      <w:sz w:val="24"/>
    </w:rPr>
  </w:style>
  <w:style w:type="paragraph" w:styleId="a4">
    <w:name w:val="footer"/>
    <w:basedOn w:val="a"/>
    <w:autoRedefine/>
    <w:uiPriority w:val="99"/>
    <w:unhideWhenUsed/>
    <w:qFormat/>
    <w:pPr>
      <w:tabs>
        <w:tab w:val="center" w:pos="4153"/>
        <w:tab w:val="right" w:pos="8306"/>
      </w:tabs>
      <w:snapToGrid w:val="0"/>
      <w:jc w:val="left"/>
    </w:pPr>
    <w:rPr>
      <w:sz w:val="18"/>
    </w:rPr>
  </w:style>
  <w:style w:type="paragraph" w:styleId="a5">
    <w:name w:val="header"/>
    <w:basedOn w:val="a"/>
    <w:autoRedefine/>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Body">
    <w:name w:val="Body"/>
    <w:autoRedefine/>
    <w:qFormat/>
    <w:pPr>
      <w:spacing w:before="60" w:after="120" w:line="280" w:lineRule="atLeast"/>
    </w:pPr>
    <w:rPr>
      <w:rFonts w:ascii="Arial" w:eastAsia="宋体" w:hAnsi="Arial" w:cs="Times New Roman"/>
      <w:sz w:val="19"/>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kingsoft\office6\templates\download\3d6c8815-95f1-4714-a72b-af3c28fc8c27\&#24212;&#23626;&#29983;&#24405;&#29992;&#36890;&#30693;&#2007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54FD8-7BA4-4995-8E93-47576950E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应届生录用通知书.docx</Template>
  <TotalTime>14</TotalTime>
  <Pages>2</Pages>
  <Words>311</Words>
  <Characters>1778</Characters>
  <Application>Microsoft Office Word</Application>
  <DocSecurity>0</DocSecurity>
  <Lines>14</Lines>
  <Paragraphs>4</Paragraphs>
  <ScaleCrop>false</ScaleCrop>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应届生录用通知书</dc:title>
  <dc:creator>katrinana</dc:creator>
  <cp:lastModifiedBy>d d</cp:lastModifiedBy>
  <cp:revision>5</cp:revision>
  <dcterms:created xsi:type="dcterms:W3CDTF">2026-08-19T08:21:00Z</dcterms:created>
  <dcterms:modified xsi:type="dcterms:W3CDTF">2026-08-19T09:32:00Z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UUID">
    <vt:lpwstr>v1.0_mb_m4N5A4au/FZ1k/07teg93Q==</vt:lpwstr>
  </property>
  <property fmtid="{D5CDD505-2E9C-101B-9397-08002B2CF9AE}" pid="4" name="ICV">
    <vt:lpwstr>665DAEAC29994CA790634BEF28371184_13</vt:lpwstr>
  </property>
  <property fmtid="{D5CDD505-2E9C-101B-9397-08002B2CF9AE}" pid="5" name="KSOTemplateDocerSaveRecord">
    <vt:lpwstr>eyJoZGlkIjoiMzEwNTM5NzYwMDRjMzkwZTVkZjY2ODkwMGIxNGU0OTUiLCJ1c2VySWQiOiIxMDMyNjA1NjE2In0=</vt:lpwstr>
  </property>
</Properties>
</file>